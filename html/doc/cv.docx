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199"/>
        <w:tblW w:w="1091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81"/>
        <w:gridCol w:w="709"/>
        <w:gridCol w:w="6525"/>
      </w:tblGrid>
      <w:tr w:rsidR="006759D9" w:rsidRPr="006759D9" w14:paraId="7FCBC4F3" w14:textId="77777777" w:rsidTr="004F08D2">
        <w:trPr>
          <w:trHeight w:val="3109"/>
        </w:trPr>
        <w:tc>
          <w:tcPr>
            <w:tcW w:w="3681" w:type="dxa"/>
            <w:vAlign w:val="bottom"/>
          </w:tcPr>
          <w:p w14:paraId="5CD6AA91" w14:textId="7F49D3AA" w:rsidR="001B2ABD" w:rsidRPr="006759D9" w:rsidRDefault="00DD0178" w:rsidP="00DD0178">
            <w:pPr>
              <w:tabs>
                <w:tab w:val="left" w:pos="990"/>
              </w:tabs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3588072" wp14:editId="7C01D6CB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194310</wp:posOffset>
                  </wp:positionV>
                  <wp:extent cx="1569600" cy="1569600"/>
                  <wp:effectExtent l="133350" t="57150" r="88265" b="126365"/>
                  <wp:wrapTight wrapText="bothSides">
                    <wp:wrapPolygon edited="0">
                      <wp:start x="1049" y="-787"/>
                      <wp:lineTo x="-1836" y="-262"/>
                      <wp:lineTo x="-1836" y="20717"/>
                      <wp:lineTo x="1573" y="23077"/>
                      <wp:lineTo x="19144" y="23077"/>
                      <wp:lineTo x="19406" y="22553"/>
                      <wp:lineTo x="21766" y="20979"/>
                      <wp:lineTo x="22553" y="16783"/>
                      <wp:lineTo x="22553" y="3934"/>
                      <wp:lineTo x="19930" y="0"/>
                      <wp:lineTo x="19668" y="-787"/>
                      <wp:lineTo x="1049" y="-787"/>
                    </wp:wrapPolygon>
                  </wp:wrapTight>
                  <wp:docPr id="11" name="Image 11" descr="Une image contenant Visage humain, personne, cou, portrai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Une image contenant Visage humain, personne, cou, portrait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600" cy="15696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</w:tcPr>
          <w:p w14:paraId="325A6B7F" w14:textId="0C093723" w:rsidR="001B2ABD" w:rsidRPr="006759D9" w:rsidRDefault="001B2ABD" w:rsidP="0049160D">
            <w:pPr>
              <w:tabs>
                <w:tab w:val="left" w:pos="990"/>
              </w:tabs>
            </w:pPr>
          </w:p>
        </w:tc>
        <w:tc>
          <w:tcPr>
            <w:tcW w:w="6525" w:type="dxa"/>
            <w:vAlign w:val="bottom"/>
          </w:tcPr>
          <w:p w14:paraId="057BAE93" w14:textId="63815BBE" w:rsidR="001B2ABD" w:rsidRPr="001900CE" w:rsidRDefault="004727BB" w:rsidP="001900CE">
            <w:pPr>
              <w:pStyle w:val="Titre"/>
              <w:rPr>
                <w:color w:val="auto"/>
                <w:sz w:val="72"/>
                <w:szCs w:val="72"/>
              </w:rPr>
            </w:pPr>
            <w:r w:rsidRPr="0049160D">
              <w:rPr>
                <w:color w:val="auto"/>
                <w:sz w:val="72"/>
                <w:szCs w:val="72"/>
              </w:rPr>
              <w:t>CALESSE</w:t>
            </w:r>
            <w:r w:rsidRPr="0049160D">
              <w:rPr>
                <w:color w:val="auto"/>
                <w:sz w:val="72"/>
                <w:szCs w:val="72"/>
              </w:rPr>
              <w:br/>
              <w:t>Matthieu</w:t>
            </w:r>
          </w:p>
          <w:p w14:paraId="4E21BFE6" w14:textId="6A7BE18D" w:rsidR="006759D9" w:rsidRPr="006759D9" w:rsidRDefault="006759D9" w:rsidP="001900CE">
            <w:pPr>
              <w:jc w:val="both"/>
            </w:pPr>
            <w:r w:rsidRPr="001900CE">
              <w:rPr>
                <w:sz w:val="20"/>
                <w:szCs w:val="24"/>
              </w:rPr>
              <w:t>Étudiant en informatique, motivé et rigoureux</w:t>
            </w:r>
            <w:r w:rsidR="001900CE" w:rsidRPr="001900CE">
              <w:rPr>
                <w:sz w:val="20"/>
                <w:szCs w:val="24"/>
              </w:rPr>
              <w:t>, je recherche actuellement un stage de deuxième année de BUT informatique.</w:t>
            </w:r>
          </w:p>
        </w:tc>
      </w:tr>
      <w:tr w:rsidR="006759D9" w:rsidRPr="006759D9" w14:paraId="14273F4E" w14:textId="77777777" w:rsidTr="004F08D2">
        <w:tc>
          <w:tcPr>
            <w:tcW w:w="3681" w:type="dxa"/>
          </w:tcPr>
          <w:p w14:paraId="0AA6350A" w14:textId="3E901A26" w:rsidR="00036450" w:rsidRPr="006759D9" w:rsidRDefault="0049160D" w:rsidP="0049160D">
            <w:r>
              <w:t>1</w:t>
            </w:r>
            <w:r w:rsidR="00B61377" w:rsidRPr="006759D9">
              <w:t xml:space="preserve">8 ans </w:t>
            </w:r>
          </w:p>
          <w:p w14:paraId="1FA901FD" w14:textId="282B1E1B" w:rsidR="00405B10" w:rsidRPr="006759D9" w:rsidRDefault="00405B10" w:rsidP="0049160D">
            <w:r w:rsidRPr="006759D9">
              <w:t xml:space="preserve">62190 - LILLERS </w:t>
            </w:r>
          </w:p>
          <w:p w14:paraId="297EAB1E" w14:textId="77777777" w:rsidR="00B61377" w:rsidRPr="006759D9" w:rsidRDefault="00B61377" w:rsidP="0049160D"/>
          <w:p w14:paraId="2F1D00F5" w14:textId="3DFB005B" w:rsidR="00405B10" w:rsidRPr="006759D9" w:rsidRDefault="00405B10" w:rsidP="0049160D">
            <w:r w:rsidRPr="006759D9">
              <w:t>Permis B</w:t>
            </w:r>
          </w:p>
          <w:p w14:paraId="26BFAF9B" w14:textId="30988E75" w:rsidR="004D3011" w:rsidRPr="0049160D" w:rsidRDefault="00000000" w:rsidP="0049160D">
            <w:pPr>
              <w:pStyle w:val="Titre3"/>
              <w:tabs>
                <w:tab w:val="center" w:pos="1685"/>
              </w:tabs>
              <w:rPr>
                <w:color w:val="auto"/>
              </w:rPr>
            </w:pPr>
            <w:sdt>
              <w:sdtPr>
                <w:rPr>
                  <w:color w:val="auto"/>
                </w:rPr>
                <w:id w:val="-1954003311"/>
                <w:placeholder>
                  <w:docPart w:val="91FAD34D81F749FD9DBB9EF8A2040DE9"/>
                </w:placeholder>
                <w:temporary/>
                <w:showingPlcHdr/>
                <w15:appearance w15:val="hidden"/>
              </w:sdtPr>
              <w:sdtContent>
                <w:r w:rsidR="00CB0055" w:rsidRPr="006759D9">
                  <w:rPr>
                    <w:color w:val="auto"/>
                    <w:lang w:bidi="fr-FR"/>
                  </w:rPr>
                  <w:t>Contact</w:t>
                </w:r>
              </w:sdtContent>
            </w:sdt>
            <w:r w:rsidR="004727BB" w:rsidRPr="006759D9">
              <w:rPr>
                <w:color w:val="auto"/>
              </w:rPr>
              <w:tab/>
            </w:r>
          </w:p>
          <w:p w14:paraId="4272D051" w14:textId="4E97622F" w:rsidR="004D3011" w:rsidRPr="006759D9" w:rsidRDefault="006759D9" w:rsidP="0049160D">
            <w:r>
              <w:t>(</w:t>
            </w:r>
            <w:r w:rsidR="004727BB" w:rsidRPr="006759D9">
              <w:t>+</w:t>
            </w:r>
            <w:r>
              <w:t xml:space="preserve">33) </w:t>
            </w:r>
            <w:r w:rsidR="004727BB" w:rsidRPr="006759D9">
              <w:t>7 66 69 06 01</w:t>
            </w:r>
          </w:p>
          <w:p w14:paraId="49AE8E2A" w14:textId="5EEA9DF3" w:rsidR="00036450" w:rsidRPr="006759D9" w:rsidRDefault="004727BB" w:rsidP="0049160D">
            <w:pPr>
              <w:rPr>
                <w:rStyle w:val="Lienhypertexte"/>
                <w:color w:val="auto"/>
              </w:rPr>
            </w:pPr>
            <w:r w:rsidRPr="006759D9">
              <w:rPr>
                <w:u w:val="single"/>
              </w:rPr>
              <w:t>calmatthieu@yahoo.com</w:t>
            </w:r>
          </w:p>
          <w:p w14:paraId="4890B9D3" w14:textId="15365FCC" w:rsidR="004142CD" w:rsidRPr="006759D9" w:rsidRDefault="004142CD" w:rsidP="0049160D"/>
          <w:sdt>
            <w:sdtPr>
              <w:rPr>
                <w:color w:val="auto"/>
              </w:rPr>
              <w:id w:val="-1444214663"/>
              <w:placeholder>
                <w:docPart w:val="6BBC6464107143AAB6556510B678B46B"/>
              </w:placeholder>
              <w:temporary/>
              <w:showingPlcHdr/>
              <w15:appearance w15:val="hidden"/>
            </w:sdtPr>
            <w:sdtContent>
              <w:p w14:paraId="7335A1F3" w14:textId="361287C7" w:rsidR="004D3011" w:rsidRPr="006759D9" w:rsidRDefault="00CB0055" w:rsidP="0049160D">
                <w:pPr>
                  <w:pStyle w:val="Titre3"/>
                  <w:rPr>
                    <w:color w:val="auto"/>
                  </w:rPr>
                </w:pPr>
                <w:r w:rsidRPr="006759D9">
                  <w:rPr>
                    <w:color w:val="auto"/>
                    <w:lang w:bidi="fr-FR"/>
                  </w:rPr>
                  <w:t>Loisirs</w:t>
                </w:r>
              </w:p>
            </w:sdtContent>
          </w:sdt>
          <w:p w14:paraId="376E4C53" w14:textId="3CBCAC5F" w:rsidR="004D3011" w:rsidRPr="006759D9" w:rsidRDefault="004727BB" w:rsidP="0049160D">
            <w:r w:rsidRPr="006759D9">
              <w:t>Musique</w:t>
            </w:r>
            <w:r w:rsidR="00B61377" w:rsidRPr="006759D9">
              <w:t xml:space="preserve"> (trompette, alto)</w:t>
            </w:r>
          </w:p>
          <w:p w14:paraId="1C5EEBD1" w14:textId="1A2EBE20" w:rsidR="00B61377" w:rsidRPr="006759D9" w:rsidRDefault="00B61377" w:rsidP="0049160D">
            <w:r w:rsidRPr="006759D9">
              <w:t>Groupes</w:t>
            </w:r>
            <w:r w:rsidR="006759D9">
              <w:t xml:space="preserve"> musicaux</w:t>
            </w:r>
            <w:r w:rsidRPr="006759D9">
              <w:t> :</w:t>
            </w:r>
          </w:p>
          <w:p w14:paraId="49C447D0" w14:textId="75BE7D82" w:rsidR="00B61377" w:rsidRPr="006759D9" w:rsidRDefault="00B61377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Harmonie</w:t>
            </w:r>
          </w:p>
          <w:p w14:paraId="6C872EA8" w14:textId="2669485A" w:rsidR="00B61377" w:rsidRPr="006759D9" w:rsidRDefault="00B61377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BRASS</w:t>
            </w:r>
          </w:p>
          <w:p w14:paraId="758D735B" w14:textId="5FD3EE1D" w:rsidR="00B61377" w:rsidRPr="006759D9" w:rsidRDefault="00B61377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OVEEM</w:t>
            </w:r>
          </w:p>
          <w:p w14:paraId="46BB6AD2" w14:textId="77777777" w:rsidR="00B61377" w:rsidRPr="006759D9" w:rsidRDefault="00B61377" w:rsidP="0049160D"/>
          <w:p w14:paraId="2C83B08E" w14:textId="554627ED" w:rsidR="00B61377" w:rsidRPr="006759D9" w:rsidRDefault="00B61377" w:rsidP="0049160D">
            <w:r w:rsidRPr="006759D9">
              <w:t>Badminton</w:t>
            </w:r>
          </w:p>
          <w:p w14:paraId="5D6FFA1A" w14:textId="77777777" w:rsidR="004727BB" w:rsidRDefault="004727BB" w:rsidP="0049160D">
            <w:r w:rsidRPr="006759D9">
              <w:t>D</w:t>
            </w:r>
            <w:r w:rsidR="006759D9">
              <w:t>é</w:t>
            </w:r>
            <w:r w:rsidRPr="006759D9">
              <w:t>v</w:t>
            </w:r>
            <w:r w:rsidR="006759D9">
              <w:t>eloppement</w:t>
            </w:r>
            <w:r w:rsidRPr="006759D9">
              <w:t xml:space="preserve"> informatique</w:t>
            </w:r>
          </w:p>
          <w:p w14:paraId="7A5AD6D2" w14:textId="77777777" w:rsidR="0049160D" w:rsidRDefault="0049160D" w:rsidP="0049160D"/>
          <w:p w14:paraId="1BAC960E" w14:textId="7332004F" w:rsidR="001E34BD" w:rsidRPr="001900CE" w:rsidRDefault="0049160D" w:rsidP="001900CE">
            <w:pPr>
              <w:pStyle w:val="Titre3"/>
              <w:rPr>
                <w:color w:val="auto"/>
              </w:rPr>
            </w:pPr>
            <w:r>
              <w:rPr>
                <w:color w:val="auto"/>
              </w:rPr>
              <w:t>Projets</w:t>
            </w:r>
          </w:p>
          <w:p w14:paraId="06E6477E" w14:textId="7EB9D38E" w:rsidR="00F85275" w:rsidRDefault="00F85275" w:rsidP="0049160D">
            <w:r>
              <w:t>Je</w:t>
            </w:r>
            <w:r w:rsidR="001900CE">
              <w:t>u</w:t>
            </w:r>
            <w:r>
              <w:t xml:space="preserve"> Echec</w:t>
            </w:r>
            <w:r w:rsidR="001900CE">
              <w:t>s</w:t>
            </w:r>
            <w:r>
              <w:t xml:space="preserve"> avec interface</w:t>
            </w:r>
          </w:p>
          <w:p w14:paraId="38BAD35F" w14:textId="22B14D11" w:rsidR="00B75F2A" w:rsidRDefault="00F85275" w:rsidP="0049160D">
            <w:r>
              <w:t>Jeu Tetris avec méthode agile</w:t>
            </w:r>
          </w:p>
          <w:p w14:paraId="09F5F5B0" w14:textId="6AA8DFA1" w:rsidR="00F85275" w:rsidRPr="00B75F2A" w:rsidRDefault="00F85275" w:rsidP="0049160D">
            <w:pPr>
              <w:rPr>
                <w:b/>
                <w:bCs/>
                <w:sz w:val="22"/>
                <w:szCs w:val="28"/>
              </w:rPr>
            </w:pPr>
            <w:r>
              <w:t xml:space="preserve">Jeu Labyrinthe avec interface </w:t>
            </w:r>
          </w:p>
        </w:tc>
        <w:tc>
          <w:tcPr>
            <w:tcW w:w="709" w:type="dxa"/>
          </w:tcPr>
          <w:p w14:paraId="3BDF24E6" w14:textId="77777777" w:rsidR="001B2ABD" w:rsidRPr="006759D9" w:rsidRDefault="001B2ABD" w:rsidP="0049160D">
            <w:pPr>
              <w:tabs>
                <w:tab w:val="left" w:pos="990"/>
              </w:tabs>
            </w:pPr>
          </w:p>
        </w:tc>
        <w:tc>
          <w:tcPr>
            <w:tcW w:w="6525" w:type="dxa"/>
          </w:tcPr>
          <w:sdt>
            <w:sdtPr>
              <w:id w:val="1049110328"/>
              <w:placeholder>
                <w:docPart w:val="3915FEBE9C1B48A88257A8082532D26D"/>
              </w:placeholder>
              <w:temporary/>
              <w:showingPlcHdr/>
              <w15:appearance w15:val="hidden"/>
            </w:sdtPr>
            <w:sdtContent>
              <w:p w14:paraId="7A975BBA" w14:textId="77777777" w:rsidR="001B2ABD" w:rsidRPr="006759D9" w:rsidRDefault="00E25A26" w:rsidP="0049160D">
                <w:pPr>
                  <w:pStyle w:val="Titre2"/>
                </w:pPr>
                <w:r w:rsidRPr="006759D9">
                  <w:rPr>
                    <w:lang w:bidi="fr-FR"/>
                  </w:rPr>
                  <w:t>FORMATION</w:t>
                </w:r>
              </w:p>
            </w:sdtContent>
          </w:sdt>
          <w:p w14:paraId="41A495EA" w14:textId="4D86891F" w:rsidR="0049160D" w:rsidRPr="006759D9" w:rsidRDefault="0049160D" w:rsidP="0049160D">
            <w:pPr>
              <w:rPr>
                <w:b/>
                <w:bCs/>
              </w:rPr>
            </w:pPr>
            <w:r>
              <w:rPr>
                <w:b/>
                <w:bCs/>
              </w:rPr>
              <w:t>But informatique à l’IUT de Lille</w:t>
            </w:r>
          </w:p>
          <w:p w14:paraId="4E9FA01C" w14:textId="4AF2E67E" w:rsidR="0049160D" w:rsidRPr="006759D9" w:rsidRDefault="001900CE" w:rsidP="0049160D">
            <w:r>
              <w:t xml:space="preserve">2024 – 2027 </w:t>
            </w:r>
            <w:r>
              <w:br/>
            </w:r>
            <w:r w:rsidR="0049160D">
              <w:t>2</w:t>
            </w:r>
            <w:r>
              <w:t>e</w:t>
            </w:r>
            <w:r w:rsidR="0049160D">
              <w:t xml:space="preserve"> année</w:t>
            </w:r>
          </w:p>
          <w:p w14:paraId="0C98D91B" w14:textId="77777777" w:rsidR="0049160D" w:rsidRDefault="0049160D" w:rsidP="0049160D">
            <w:pPr>
              <w:pStyle w:val="Titre4"/>
            </w:pPr>
          </w:p>
          <w:p w14:paraId="70E6D3A4" w14:textId="78E83600" w:rsidR="0049160D" w:rsidRPr="006759D9" w:rsidRDefault="0049160D" w:rsidP="0049160D">
            <w:pPr>
              <w:pStyle w:val="Titre4"/>
            </w:pPr>
            <w:r>
              <w:t xml:space="preserve">Baccalauréat à </w:t>
            </w:r>
            <w:r w:rsidRPr="006759D9">
              <w:t xml:space="preserve">Anatole </w:t>
            </w:r>
            <w:r>
              <w:t>France Lillers</w:t>
            </w:r>
          </w:p>
          <w:p w14:paraId="62523A67" w14:textId="77777777" w:rsidR="0049160D" w:rsidRPr="006759D9" w:rsidRDefault="0049160D" w:rsidP="0049160D">
            <w:pPr>
              <w:pStyle w:val="Date"/>
            </w:pPr>
            <w:r w:rsidRPr="006759D9">
              <w:t>202</w:t>
            </w:r>
            <w:r>
              <w:t>1</w:t>
            </w:r>
            <w:r w:rsidRPr="006759D9">
              <w:rPr>
                <w:lang w:bidi="fr-FR"/>
              </w:rPr>
              <w:t>-</w:t>
            </w:r>
            <w:r w:rsidRPr="006759D9">
              <w:t>2024</w:t>
            </w:r>
          </w:p>
          <w:p w14:paraId="07977D21" w14:textId="77777777" w:rsidR="0049160D" w:rsidRPr="006759D9" w:rsidRDefault="0049160D" w:rsidP="0049160D">
            <w:r w:rsidRPr="006759D9">
              <w:t>Spécialités : Mathématiques</w:t>
            </w:r>
            <w:r>
              <w:t xml:space="preserve">, </w:t>
            </w:r>
            <w:r w:rsidRPr="006759D9">
              <w:t>Numérique et Sciences Informatiques (NSI)</w:t>
            </w:r>
          </w:p>
          <w:p w14:paraId="0EBEB1B4" w14:textId="77777777" w:rsidR="0049160D" w:rsidRDefault="0049160D" w:rsidP="0049160D">
            <w:pPr>
              <w:pStyle w:val="Titre4"/>
            </w:pPr>
          </w:p>
          <w:p w14:paraId="1BA6D60D" w14:textId="069E1AED" w:rsidR="00036450" w:rsidRPr="006759D9" w:rsidRDefault="0049160D" w:rsidP="0049160D">
            <w:pPr>
              <w:pStyle w:val="Titre4"/>
            </w:pPr>
            <w:r>
              <w:t xml:space="preserve">Brevet à </w:t>
            </w:r>
            <w:r w:rsidR="0061597D" w:rsidRPr="006759D9">
              <w:t>Sainte-Marie</w:t>
            </w:r>
            <w:r>
              <w:t xml:space="preserve"> Aire-sur-la-Lys</w:t>
            </w:r>
          </w:p>
          <w:p w14:paraId="6A6E5E5A" w14:textId="1AA21B0F" w:rsidR="00036450" w:rsidRPr="006759D9" w:rsidRDefault="004727BB" w:rsidP="0049160D">
            <w:pPr>
              <w:pStyle w:val="Date"/>
            </w:pPr>
            <w:r w:rsidRPr="006759D9">
              <w:t>2020</w:t>
            </w:r>
            <w:r w:rsidR="00036450" w:rsidRPr="006759D9">
              <w:rPr>
                <w:lang w:bidi="fr-FR"/>
              </w:rPr>
              <w:t>-</w:t>
            </w:r>
            <w:r w:rsidRPr="006759D9">
              <w:t>2021</w:t>
            </w:r>
          </w:p>
          <w:sdt>
            <w:sdtPr>
              <w:id w:val="1001553383"/>
              <w:placeholder>
                <w:docPart w:val="9266B4663FF94101AA73C5F2A5576B6A"/>
              </w:placeholder>
              <w:temporary/>
              <w:showingPlcHdr/>
              <w15:appearance w15:val="hidden"/>
            </w:sdtPr>
            <w:sdtContent>
              <w:p w14:paraId="0BA372AA" w14:textId="77777777" w:rsidR="00036450" w:rsidRPr="006759D9" w:rsidRDefault="00036450" w:rsidP="0049160D">
                <w:pPr>
                  <w:pStyle w:val="Titre2"/>
                </w:pPr>
                <w:r w:rsidRPr="006759D9">
                  <w:rPr>
                    <w:lang w:bidi="fr-FR"/>
                  </w:rPr>
                  <w:t>PARCOURS PROFESSIONNEL</w:t>
                </w:r>
              </w:p>
            </w:sdtContent>
          </w:sdt>
          <w:p w14:paraId="4399828C" w14:textId="2BE7A0EC" w:rsidR="001900CE" w:rsidRDefault="001E34BD" w:rsidP="001900CE">
            <w:pPr>
              <w:pStyle w:val="Titre4"/>
              <w:rPr>
                <w:b w:val="0"/>
                <w:bCs/>
              </w:rPr>
            </w:pPr>
            <w:r w:rsidRPr="001E34BD">
              <w:rPr>
                <w:bCs/>
              </w:rPr>
              <w:t>Équipier polyvalent – McDonald’s</w:t>
            </w:r>
            <w:r w:rsidRPr="001E34BD">
              <w:br/>
            </w:r>
            <w:r w:rsidR="001900CE">
              <w:rPr>
                <w:b w:val="0"/>
                <w:bCs/>
              </w:rPr>
              <w:t>J</w:t>
            </w:r>
            <w:r w:rsidRPr="001E34BD">
              <w:rPr>
                <w:b w:val="0"/>
                <w:bCs/>
              </w:rPr>
              <w:t>uillet–</w:t>
            </w:r>
            <w:r>
              <w:rPr>
                <w:b w:val="0"/>
                <w:bCs/>
              </w:rPr>
              <w:t>ao</w:t>
            </w:r>
            <w:r w:rsidRPr="001E34BD">
              <w:rPr>
                <w:b w:val="0"/>
                <w:bCs/>
              </w:rPr>
              <w:t>ût 2025</w:t>
            </w:r>
          </w:p>
          <w:p w14:paraId="32381A68" w14:textId="4BBD98BE" w:rsidR="001E34BD" w:rsidRDefault="001E34BD" w:rsidP="001900CE">
            <w:pPr>
              <w:pStyle w:val="Titre4"/>
            </w:pPr>
            <w:r w:rsidRPr="001E34BD">
              <w:rPr>
                <w:b w:val="0"/>
                <w:bCs/>
              </w:rPr>
              <w:t>Service client, préparation des commandes et entretien des espaces de travail dans un environnement dynamique.</w:t>
            </w:r>
          </w:p>
          <w:p w14:paraId="6A8515B3" w14:textId="77777777" w:rsidR="001E34BD" w:rsidRDefault="001E34BD" w:rsidP="001900CE">
            <w:pPr>
              <w:pStyle w:val="Titre4"/>
            </w:pPr>
          </w:p>
          <w:p w14:paraId="3DFCE43D" w14:textId="2D59D675" w:rsidR="0049160D" w:rsidRPr="006759D9" w:rsidRDefault="0049160D" w:rsidP="0049160D">
            <w:pPr>
              <w:pStyle w:val="Titre4"/>
              <w:rPr>
                <w:bCs/>
              </w:rPr>
            </w:pPr>
            <w:r w:rsidRPr="006759D9">
              <w:t>Stage</w:t>
            </w:r>
            <w:r w:rsidRPr="006759D9">
              <w:rPr>
                <w:lang w:bidi="fr-FR"/>
              </w:rPr>
              <w:t xml:space="preserve"> </w:t>
            </w:r>
            <w:r w:rsidRPr="006759D9">
              <w:t>découverte APERAM</w:t>
            </w:r>
          </w:p>
          <w:p w14:paraId="29CCCEA1" w14:textId="78E54C96" w:rsidR="0049160D" w:rsidRPr="006759D9" w:rsidRDefault="001900CE" w:rsidP="0049160D">
            <w:pPr>
              <w:pStyle w:val="Date"/>
            </w:pPr>
            <w:r>
              <w:t>J</w:t>
            </w:r>
            <w:r w:rsidR="0049160D" w:rsidRPr="006759D9">
              <w:t>uin</w:t>
            </w:r>
            <w:r w:rsidR="0049160D" w:rsidRPr="006759D9">
              <w:rPr>
                <w:lang w:bidi="fr-FR"/>
              </w:rPr>
              <w:t>-</w:t>
            </w:r>
            <w:r w:rsidR="0049160D" w:rsidRPr="006759D9">
              <w:t>juillet 2022</w:t>
            </w:r>
          </w:p>
          <w:p w14:paraId="311FC17E" w14:textId="77777777" w:rsidR="0049160D" w:rsidRPr="006759D9" w:rsidRDefault="0049160D" w:rsidP="001900CE">
            <w:pPr>
              <w:jc w:val="both"/>
            </w:pPr>
            <w:r w:rsidRPr="006759D9">
              <w:t>Durant ce stage, j’ai pu découvrir comment une usine de sidérurgie fonctionne en observant les processus industriels et l’utilisation des logiciels spécialisés.</w:t>
            </w:r>
          </w:p>
          <w:p w14:paraId="28D63D5D" w14:textId="77777777" w:rsidR="0049160D" w:rsidRDefault="0049160D" w:rsidP="0049160D">
            <w:pPr>
              <w:pStyle w:val="Titre4"/>
            </w:pPr>
          </w:p>
          <w:p w14:paraId="1872AC37" w14:textId="6DA9DED3" w:rsidR="00036450" w:rsidRPr="006759D9" w:rsidRDefault="0061597D" w:rsidP="0049160D">
            <w:pPr>
              <w:pStyle w:val="Titre4"/>
              <w:rPr>
                <w:bCs/>
              </w:rPr>
            </w:pPr>
            <w:r w:rsidRPr="006759D9">
              <w:t>Stage découverte</w:t>
            </w:r>
            <w:r w:rsidR="00036450" w:rsidRPr="006759D9">
              <w:rPr>
                <w:lang w:bidi="fr-FR"/>
              </w:rPr>
              <w:t xml:space="preserve"> </w:t>
            </w:r>
            <w:r w:rsidRPr="006759D9">
              <w:t>Kiné</w:t>
            </w:r>
          </w:p>
          <w:p w14:paraId="02458643" w14:textId="23E9C0CF" w:rsidR="00036450" w:rsidRPr="006759D9" w:rsidRDefault="001900CE" w:rsidP="0049160D">
            <w:pPr>
              <w:pStyle w:val="Date"/>
            </w:pPr>
            <w:r>
              <w:t>J</w:t>
            </w:r>
            <w:r w:rsidR="0061597D" w:rsidRPr="006759D9">
              <w:t>uin</w:t>
            </w:r>
            <w:r w:rsidR="004142CD" w:rsidRPr="006759D9">
              <w:rPr>
                <w:lang w:bidi="fr-FR"/>
              </w:rPr>
              <w:t>-</w:t>
            </w:r>
            <w:r w:rsidR="0061597D" w:rsidRPr="006759D9">
              <w:t>juillet 2021</w:t>
            </w:r>
          </w:p>
          <w:p w14:paraId="50AB204E" w14:textId="77777777" w:rsidR="006759D9" w:rsidRDefault="00B61377" w:rsidP="001900CE">
            <w:pPr>
              <w:pStyle w:val="Titre4"/>
              <w:jc w:val="both"/>
              <w:rPr>
                <w:b w:val="0"/>
              </w:rPr>
            </w:pPr>
            <w:r w:rsidRPr="006759D9">
              <w:rPr>
                <w:b w:val="0"/>
                <w:bCs/>
              </w:rPr>
              <w:t>J’ai assisté ma tutrice</w:t>
            </w:r>
            <w:r w:rsidR="006759D9" w:rsidRPr="006759D9">
              <w:rPr>
                <w:b w:val="0"/>
                <w:bCs/>
              </w:rPr>
              <w:t xml:space="preserve"> dans l’application</w:t>
            </w:r>
            <w:r w:rsidRPr="006759D9">
              <w:rPr>
                <w:b w:val="0"/>
                <w:bCs/>
              </w:rPr>
              <w:t xml:space="preserve"> des techniques de rééducation</w:t>
            </w:r>
            <w:r w:rsidRPr="006759D9">
              <w:t xml:space="preserve"> </w:t>
            </w:r>
            <w:r w:rsidR="006759D9" w:rsidRPr="006759D9">
              <w:rPr>
                <w:b w:val="0"/>
              </w:rPr>
              <w:t>pour aider à la rééducation des patients souffrant de troubles musculaires et articulaires.</w:t>
            </w:r>
          </w:p>
          <w:sdt>
            <w:sdtPr>
              <w:id w:val="1669594239"/>
              <w:placeholder>
                <w:docPart w:val="7D7E583D64FE4C0291464527F6AA826E"/>
              </w:placeholder>
              <w:temporary/>
              <w:showingPlcHdr/>
              <w15:appearance w15:val="hidden"/>
            </w:sdtPr>
            <w:sdtContent>
              <w:p w14:paraId="1BEA6661" w14:textId="77777777" w:rsidR="00036450" w:rsidRPr="006759D9" w:rsidRDefault="00180329" w:rsidP="0049160D">
                <w:pPr>
                  <w:pStyle w:val="Titre2"/>
                </w:pPr>
                <w:r w:rsidRPr="006759D9">
                  <w:rPr>
                    <w:rStyle w:val="Titre2Car"/>
                    <w:b/>
                    <w:lang w:bidi="fr-FR"/>
                  </w:rPr>
                  <w:t>COMPÉTENCES</w:t>
                </w:r>
              </w:p>
            </w:sdtContent>
          </w:sdt>
          <w:p w14:paraId="4F6B3B18" w14:textId="3B718EA9" w:rsidR="00405B10" w:rsidRPr="006759D9" w:rsidRDefault="00405B10" w:rsidP="0049160D">
            <w:r w:rsidRPr="006759D9">
              <w:t>Personnelles :</w:t>
            </w:r>
          </w:p>
          <w:p w14:paraId="1395A985" w14:textId="48505E3A" w:rsidR="00405B10" w:rsidRPr="006759D9" w:rsidRDefault="00405B10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Travail d’équipe</w:t>
            </w:r>
            <w:r w:rsidR="00A27247">
              <w:t xml:space="preserve"> (méthode Agile)</w:t>
            </w:r>
          </w:p>
          <w:p w14:paraId="1392434B" w14:textId="2E6DC404" w:rsidR="00405B10" w:rsidRPr="006759D9" w:rsidRDefault="00405B10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Sens de l’organisation</w:t>
            </w:r>
          </w:p>
          <w:p w14:paraId="0EDC0DFE" w14:textId="71DB3319" w:rsidR="00405B10" w:rsidRDefault="006759D9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A</w:t>
            </w:r>
            <w:r w:rsidR="00405B10" w:rsidRPr="006759D9">
              <w:t>daptabilité</w:t>
            </w:r>
          </w:p>
          <w:p w14:paraId="078DB40D" w14:textId="2C30DD41" w:rsidR="006759D9" w:rsidRPr="006759D9" w:rsidRDefault="006759D9" w:rsidP="0049160D">
            <w:pPr>
              <w:pStyle w:val="Paragraphedeliste"/>
              <w:numPr>
                <w:ilvl w:val="0"/>
                <w:numId w:val="14"/>
              </w:numPr>
            </w:pPr>
            <w:r>
              <w:t xml:space="preserve">Rigueur </w:t>
            </w:r>
          </w:p>
          <w:p w14:paraId="793B1524" w14:textId="7A7B9F9B" w:rsidR="00B61377" w:rsidRPr="006759D9" w:rsidRDefault="00B61377" w:rsidP="0049160D">
            <w:r w:rsidRPr="006759D9">
              <w:t>Informatique</w:t>
            </w:r>
            <w:r w:rsidR="0049160D">
              <w:t>s</w:t>
            </w:r>
            <w:r w:rsidRPr="006759D9">
              <w:t xml:space="preserve"> : </w:t>
            </w:r>
          </w:p>
          <w:p w14:paraId="476D4B2C" w14:textId="7284F65E" w:rsidR="00B61377" w:rsidRPr="006759D9" w:rsidRDefault="00B61377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Programmation (Python, Java</w:t>
            </w:r>
            <w:r w:rsidR="006759D9">
              <w:t>, HTML/CSS</w:t>
            </w:r>
            <w:r w:rsidRPr="006759D9">
              <w:t>)</w:t>
            </w:r>
          </w:p>
          <w:p w14:paraId="23F12E7F" w14:textId="77777777" w:rsidR="006759D9" w:rsidRDefault="00B61377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Gestion de Base de données (SQL)</w:t>
            </w:r>
          </w:p>
          <w:p w14:paraId="2BC60ED0" w14:textId="4F87B32A" w:rsidR="00B61377" w:rsidRPr="006759D9" w:rsidRDefault="006759D9" w:rsidP="0049160D">
            <w:pPr>
              <w:pStyle w:val="Paragraphedeliste"/>
              <w:numPr>
                <w:ilvl w:val="0"/>
                <w:numId w:val="14"/>
              </w:numPr>
            </w:pPr>
            <w:r w:rsidRPr="006759D9">
              <w:t>Notions de réseaux (TCP/IP, routage, configuration).</w:t>
            </w:r>
          </w:p>
          <w:p w14:paraId="0930ECCE" w14:textId="5A4CAF99" w:rsidR="00B61377" w:rsidRPr="006759D9" w:rsidRDefault="00B61377" w:rsidP="0049160D"/>
          <w:p w14:paraId="0A665DC0" w14:textId="016A26BD" w:rsidR="00036450" w:rsidRPr="006759D9" w:rsidRDefault="00036450" w:rsidP="0049160D"/>
        </w:tc>
      </w:tr>
    </w:tbl>
    <w:p w14:paraId="40B461C9" w14:textId="7CB31136" w:rsidR="00B631B3" w:rsidRPr="006759D9" w:rsidRDefault="00B631B3" w:rsidP="000C45FF">
      <w:pPr>
        <w:tabs>
          <w:tab w:val="left" w:pos="990"/>
        </w:tabs>
      </w:pPr>
    </w:p>
    <w:sectPr w:rsidR="00B631B3" w:rsidRPr="006759D9" w:rsidSect="002D3CA3">
      <w:headerReference w:type="default" r:id="rId1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D78F" w14:textId="77777777" w:rsidR="001E793E" w:rsidRDefault="001E793E" w:rsidP="000C45FF">
      <w:r>
        <w:separator/>
      </w:r>
    </w:p>
  </w:endnote>
  <w:endnote w:type="continuationSeparator" w:id="0">
    <w:p w14:paraId="0C9BABC6" w14:textId="77777777" w:rsidR="001E793E" w:rsidRDefault="001E793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78FF4" w14:textId="77777777" w:rsidR="001E793E" w:rsidRDefault="001E793E" w:rsidP="000C45FF">
      <w:r>
        <w:separator/>
      </w:r>
    </w:p>
  </w:footnote>
  <w:footnote w:type="continuationSeparator" w:id="0">
    <w:p w14:paraId="51F0679E" w14:textId="77777777" w:rsidR="001E793E" w:rsidRDefault="001E793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25524" w14:textId="77777777" w:rsidR="000C45FF" w:rsidRPr="00F17D8E" w:rsidRDefault="000C45FF">
    <w:pPr>
      <w:pStyle w:val="En-tte"/>
    </w:pPr>
    <w:r w:rsidRPr="00F17D8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1B330AE" wp14:editId="125F537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3454A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6A4F3530"/>
    <w:multiLevelType w:val="hybridMultilevel"/>
    <w:tmpl w:val="1C2070E4"/>
    <w:lvl w:ilvl="0" w:tplc="85A22D52">
      <w:start w:val="18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10762547">
    <w:abstractNumId w:val="10"/>
  </w:num>
  <w:num w:numId="2" w16cid:durableId="171067551">
    <w:abstractNumId w:val="13"/>
  </w:num>
  <w:num w:numId="3" w16cid:durableId="1776823110">
    <w:abstractNumId w:val="8"/>
  </w:num>
  <w:num w:numId="4" w16cid:durableId="248270038">
    <w:abstractNumId w:val="3"/>
  </w:num>
  <w:num w:numId="5" w16cid:durableId="155852533">
    <w:abstractNumId w:val="2"/>
  </w:num>
  <w:num w:numId="6" w16cid:durableId="1968776604">
    <w:abstractNumId w:val="1"/>
  </w:num>
  <w:num w:numId="7" w16cid:durableId="1493525347">
    <w:abstractNumId w:val="0"/>
  </w:num>
  <w:num w:numId="8" w16cid:durableId="1036931690">
    <w:abstractNumId w:val="9"/>
  </w:num>
  <w:num w:numId="9" w16cid:durableId="1982538984">
    <w:abstractNumId w:val="7"/>
  </w:num>
  <w:num w:numId="10" w16cid:durableId="1132137721">
    <w:abstractNumId w:val="6"/>
  </w:num>
  <w:num w:numId="11" w16cid:durableId="803741110">
    <w:abstractNumId w:val="5"/>
  </w:num>
  <w:num w:numId="12" w16cid:durableId="1490058055">
    <w:abstractNumId w:val="4"/>
  </w:num>
  <w:num w:numId="13" w16cid:durableId="1049917128">
    <w:abstractNumId w:val="11"/>
  </w:num>
  <w:num w:numId="14" w16cid:durableId="8732333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BB"/>
    <w:rsid w:val="00025A68"/>
    <w:rsid w:val="00036450"/>
    <w:rsid w:val="0007753B"/>
    <w:rsid w:val="00094499"/>
    <w:rsid w:val="000B0767"/>
    <w:rsid w:val="000C45FF"/>
    <w:rsid w:val="000E3FD1"/>
    <w:rsid w:val="00110853"/>
    <w:rsid w:val="00112054"/>
    <w:rsid w:val="00120384"/>
    <w:rsid w:val="001424E5"/>
    <w:rsid w:val="00147AAC"/>
    <w:rsid w:val="001525E1"/>
    <w:rsid w:val="00163753"/>
    <w:rsid w:val="00180329"/>
    <w:rsid w:val="0019001F"/>
    <w:rsid w:val="001900CE"/>
    <w:rsid w:val="001A5384"/>
    <w:rsid w:val="001A6702"/>
    <w:rsid w:val="001A74A5"/>
    <w:rsid w:val="001B2ABD"/>
    <w:rsid w:val="001C121D"/>
    <w:rsid w:val="001C7568"/>
    <w:rsid w:val="001E0391"/>
    <w:rsid w:val="001E1759"/>
    <w:rsid w:val="001E34BD"/>
    <w:rsid w:val="001E793E"/>
    <w:rsid w:val="001F1ECC"/>
    <w:rsid w:val="00222D98"/>
    <w:rsid w:val="00232FB5"/>
    <w:rsid w:val="00234A5D"/>
    <w:rsid w:val="002400EB"/>
    <w:rsid w:val="00256CF7"/>
    <w:rsid w:val="00281FD5"/>
    <w:rsid w:val="00295FD6"/>
    <w:rsid w:val="002C210E"/>
    <w:rsid w:val="002C4530"/>
    <w:rsid w:val="002D3CA3"/>
    <w:rsid w:val="0030481B"/>
    <w:rsid w:val="003156FC"/>
    <w:rsid w:val="003254B5"/>
    <w:rsid w:val="003264D5"/>
    <w:rsid w:val="0037121F"/>
    <w:rsid w:val="0037628D"/>
    <w:rsid w:val="00381513"/>
    <w:rsid w:val="00392140"/>
    <w:rsid w:val="003A6B7D"/>
    <w:rsid w:val="003A70A1"/>
    <w:rsid w:val="003B06CA"/>
    <w:rsid w:val="003C563F"/>
    <w:rsid w:val="003D37DE"/>
    <w:rsid w:val="003E1FD3"/>
    <w:rsid w:val="003F42AD"/>
    <w:rsid w:val="00405B10"/>
    <w:rsid w:val="004071FC"/>
    <w:rsid w:val="004142CD"/>
    <w:rsid w:val="0043207A"/>
    <w:rsid w:val="00445947"/>
    <w:rsid w:val="004727BB"/>
    <w:rsid w:val="004813B3"/>
    <w:rsid w:val="0049160D"/>
    <w:rsid w:val="00496591"/>
    <w:rsid w:val="004C63E4"/>
    <w:rsid w:val="004D3011"/>
    <w:rsid w:val="004F08D2"/>
    <w:rsid w:val="00511E6F"/>
    <w:rsid w:val="005262AC"/>
    <w:rsid w:val="00583F98"/>
    <w:rsid w:val="005A0694"/>
    <w:rsid w:val="005D3E8B"/>
    <w:rsid w:val="005E39D5"/>
    <w:rsid w:val="00600670"/>
    <w:rsid w:val="0061597D"/>
    <w:rsid w:val="0062123A"/>
    <w:rsid w:val="00626079"/>
    <w:rsid w:val="0064127E"/>
    <w:rsid w:val="00646E75"/>
    <w:rsid w:val="006759D9"/>
    <w:rsid w:val="006771D0"/>
    <w:rsid w:val="006D7384"/>
    <w:rsid w:val="00715FCB"/>
    <w:rsid w:val="00743101"/>
    <w:rsid w:val="007775E1"/>
    <w:rsid w:val="007867A0"/>
    <w:rsid w:val="007927F5"/>
    <w:rsid w:val="00792EAB"/>
    <w:rsid w:val="007A2D1D"/>
    <w:rsid w:val="007B3DB6"/>
    <w:rsid w:val="007C2E30"/>
    <w:rsid w:val="0080268E"/>
    <w:rsid w:val="00802CA0"/>
    <w:rsid w:val="00853FB0"/>
    <w:rsid w:val="008A5954"/>
    <w:rsid w:val="008F2702"/>
    <w:rsid w:val="008F3B10"/>
    <w:rsid w:val="00921E6D"/>
    <w:rsid w:val="009260CD"/>
    <w:rsid w:val="00952C25"/>
    <w:rsid w:val="00991BA2"/>
    <w:rsid w:val="009C3024"/>
    <w:rsid w:val="009D4F8D"/>
    <w:rsid w:val="009E18AE"/>
    <w:rsid w:val="009F0F08"/>
    <w:rsid w:val="00A2118D"/>
    <w:rsid w:val="00A22E20"/>
    <w:rsid w:val="00A27247"/>
    <w:rsid w:val="00A37E7D"/>
    <w:rsid w:val="00A62A6E"/>
    <w:rsid w:val="00A9383D"/>
    <w:rsid w:val="00AD76E2"/>
    <w:rsid w:val="00B20152"/>
    <w:rsid w:val="00B359E4"/>
    <w:rsid w:val="00B57D98"/>
    <w:rsid w:val="00B61377"/>
    <w:rsid w:val="00B631B3"/>
    <w:rsid w:val="00B70850"/>
    <w:rsid w:val="00B75F2A"/>
    <w:rsid w:val="00B9579A"/>
    <w:rsid w:val="00C066B6"/>
    <w:rsid w:val="00C1676A"/>
    <w:rsid w:val="00C37BA1"/>
    <w:rsid w:val="00C4674C"/>
    <w:rsid w:val="00C506CF"/>
    <w:rsid w:val="00C72BED"/>
    <w:rsid w:val="00C9578B"/>
    <w:rsid w:val="00CB0055"/>
    <w:rsid w:val="00CC0C6D"/>
    <w:rsid w:val="00CF4704"/>
    <w:rsid w:val="00D04BFE"/>
    <w:rsid w:val="00D23A88"/>
    <w:rsid w:val="00D2522B"/>
    <w:rsid w:val="00D422DE"/>
    <w:rsid w:val="00D5459D"/>
    <w:rsid w:val="00D657B2"/>
    <w:rsid w:val="00D872F7"/>
    <w:rsid w:val="00DA1F4D"/>
    <w:rsid w:val="00DD0178"/>
    <w:rsid w:val="00DD172A"/>
    <w:rsid w:val="00E06E4D"/>
    <w:rsid w:val="00E14068"/>
    <w:rsid w:val="00E25A26"/>
    <w:rsid w:val="00E35C34"/>
    <w:rsid w:val="00E4381A"/>
    <w:rsid w:val="00E55D74"/>
    <w:rsid w:val="00EA564D"/>
    <w:rsid w:val="00EF202E"/>
    <w:rsid w:val="00F17D8E"/>
    <w:rsid w:val="00F60274"/>
    <w:rsid w:val="00F741E2"/>
    <w:rsid w:val="00F77FB9"/>
    <w:rsid w:val="00F8321F"/>
    <w:rsid w:val="00F85275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1784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E"/>
    <w:rPr>
      <w:rFonts w:ascii="Century Gothic" w:hAnsi="Century Gothic"/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F17D8E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F17D8E"/>
  </w:style>
  <w:style w:type="character" w:customStyle="1" w:styleId="DateCar">
    <w:name w:val="Date Car"/>
    <w:basedOn w:val="Policepardfaut"/>
    <w:link w:val="Date"/>
    <w:uiPriority w:val="99"/>
    <w:rsid w:val="00F17D8E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17D8E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17D8E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17D8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17D8E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D8E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7D8E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17D8E"/>
  </w:style>
  <w:style w:type="character" w:styleId="Titredulivre">
    <w:name w:val="Book Title"/>
    <w:basedOn w:val="Policepardfaut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17D8E"/>
  </w:style>
  <w:style w:type="paragraph" w:styleId="Textedemacro">
    <w:name w:val="macro"/>
    <w:link w:val="TextedemacroC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17D8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17D8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7D8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17D8E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7D8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17D8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17D8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17D8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17D8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17D8E"/>
  </w:style>
  <w:style w:type="character" w:customStyle="1" w:styleId="SalutationsCar">
    <w:name w:val="Salutations Car"/>
    <w:basedOn w:val="Policepardfaut"/>
    <w:link w:val="Salutations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17D8E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17D8E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17D8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7D8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F17D8E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ca\AppData\Local\Microsoft\Office\16.0\DTS\fr-FR%7bF5B42860-03EF-4D5E-9992-E96EBD82747B%7d\%7b2E51F2AA-188E-443B-9C79-81E57F1138B6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FAD34D81F749FD9DBB9EF8A2040D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2D5C57-2763-480C-898D-A97C8001DB0C}"/>
      </w:docPartPr>
      <w:docPartBody>
        <w:p w:rsidR="00830E38" w:rsidRDefault="00B57054">
          <w:pPr>
            <w:pStyle w:val="91FAD34D81F749FD9DBB9EF8A2040DE9"/>
          </w:pPr>
          <w:r w:rsidRPr="008F2702">
            <w:rPr>
              <w:lang w:bidi="fr-FR"/>
            </w:rPr>
            <w:t>Contact</w:t>
          </w:r>
        </w:p>
      </w:docPartBody>
    </w:docPart>
    <w:docPart>
      <w:docPartPr>
        <w:name w:val="6BBC6464107143AAB6556510B678B4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197693-9765-4ABD-A084-7B388B838098}"/>
      </w:docPartPr>
      <w:docPartBody>
        <w:p w:rsidR="00830E38" w:rsidRDefault="00B57054">
          <w:pPr>
            <w:pStyle w:val="6BBC6464107143AAB6556510B678B46B"/>
          </w:pPr>
          <w:r w:rsidRPr="008F2702">
            <w:rPr>
              <w:lang w:bidi="fr-FR"/>
            </w:rPr>
            <w:t>Loisirs</w:t>
          </w:r>
        </w:p>
      </w:docPartBody>
    </w:docPart>
    <w:docPart>
      <w:docPartPr>
        <w:name w:val="3915FEBE9C1B48A88257A8082532D2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6E548C-1C95-4FC8-9E32-97969E3BE84F}"/>
      </w:docPartPr>
      <w:docPartBody>
        <w:p w:rsidR="00830E38" w:rsidRDefault="00B57054">
          <w:pPr>
            <w:pStyle w:val="3915FEBE9C1B48A88257A8082532D26D"/>
          </w:pPr>
          <w:r w:rsidRPr="008F2702">
            <w:rPr>
              <w:lang w:bidi="fr-FR"/>
            </w:rPr>
            <w:t>FORMATION</w:t>
          </w:r>
        </w:p>
      </w:docPartBody>
    </w:docPart>
    <w:docPart>
      <w:docPartPr>
        <w:name w:val="9266B4663FF94101AA73C5F2A5576B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BCC663-18A2-4795-AA41-2703793EC8E1}"/>
      </w:docPartPr>
      <w:docPartBody>
        <w:p w:rsidR="00830E38" w:rsidRDefault="00B57054">
          <w:pPr>
            <w:pStyle w:val="9266B4663FF94101AA73C5F2A5576B6A"/>
          </w:pPr>
          <w:r w:rsidRPr="008F2702">
            <w:rPr>
              <w:lang w:bidi="fr-FR"/>
            </w:rPr>
            <w:t>PARCOURS PROFESSIONNEL</w:t>
          </w:r>
        </w:p>
      </w:docPartBody>
    </w:docPart>
    <w:docPart>
      <w:docPartPr>
        <w:name w:val="7D7E583D64FE4C0291464527F6AA82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594663-5A38-4A09-878C-AAD5950A06E1}"/>
      </w:docPartPr>
      <w:docPartBody>
        <w:p w:rsidR="00830E38" w:rsidRDefault="00B57054">
          <w:pPr>
            <w:pStyle w:val="7D7E583D64FE4C0291464527F6AA826E"/>
          </w:pPr>
          <w:r w:rsidRPr="008F2702">
            <w:rPr>
              <w:rStyle w:val="Titre2Car"/>
              <w:lang w:bidi="fr-FR"/>
            </w:rPr>
            <w:t>COMPÉTENCES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40"/>
    <w:rsid w:val="00120384"/>
    <w:rsid w:val="00163753"/>
    <w:rsid w:val="00181409"/>
    <w:rsid w:val="001A6702"/>
    <w:rsid w:val="001C7568"/>
    <w:rsid w:val="00211C23"/>
    <w:rsid w:val="00295FD6"/>
    <w:rsid w:val="002E3670"/>
    <w:rsid w:val="00381513"/>
    <w:rsid w:val="003D37DE"/>
    <w:rsid w:val="0043207A"/>
    <w:rsid w:val="00432B48"/>
    <w:rsid w:val="00501301"/>
    <w:rsid w:val="006027B4"/>
    <w:rsid w:val="006145C3"/>
    <w:rsid w:val="0069217A"/>
    <w:rsid w:val="00787C40"/>
    <w:rsid w:val="007C2E30"/>
    <w:rsid w:val="0080268E"/>
    <w:rsid w:val="00830E38"/>
    <w:rsid w:val="0086313F"/>
    <w:rsid w:val="008A5954"/>
    <w:rsid w:val="00921E6D"/>
    <w:rsid w:val="00976372"/>
    <w:rsid w:val="009E18AE"/>
    <w:rsid w:val="00A16C21"/>
    <w:rsid w:val="00A22E20"/>
    <w:rsid w:val="00AE0CA8"/>
    <w:rsid w:val="00B57054"/>
    <w:rsid w:val="00CF4704"/>
    <w:rsid w:val="00D764A0"/>
    <w:rsid w:val="00E2310B"/>
    <w:rsid w:val="00E74089"/>
    <w:rsid w:val="00EA564D"/>
    <w:rsid w:val="00EC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rsid w:val="00432B48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1FAD34D81F749FD9DBB9EF8A2040DE9">
    <w:name w:val="91FAD34D81F749FD9DBB9EF8A2040DE9"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6BBC6464107143AAB6556510B678B46B">
    <w:name w:val="6BBC6464107143AAB6556510B678B46B"/>
  </w:style>
  <w:style w:type="paragraph" w:customStyle="1" w:styleId="3915FEBE9C1B48A88257A8082532D26D">
    <w:name w:val="3915FEBE9C1B48A88257A8082532D26D"/>
  </w:style>
  <w:style w:type="paragraph" w:customStyle="1" w:styleId="9266B4663FF94101AA73C5F2A5576B6A">
    <w:name w:val="9266B4663FF94101AA73C5F2A5576B6A"/>
  </w:style>
  <w:style w:type="character" w:customStyle="1" w:styleId="Titre2Car">
    <w:name w:val="Titre 2 Car"/>
    <w:basedOn w:val="Policepardfaut"/>
    <w:link w:val="Titre2"/>
    <w:uiPriority w:val="9"/>
    <w:rsid w:val="00432B48"/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7D7E583D64FE4C0291464527F6AA826E">
    <w:name w:val="7D7E583D64FE4C0291464527F6AA82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{2E51F2AA-188E-443B-9C79-81E57F1138B6}tf00546271_win32.dotx</Template>
  <TotalTime>0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2025-10-20T15:04:00Z</dcterms:created>
  <dcterms:modified xsi:type="dcterms:W3CDTF">2025-10-20T15:04:00Z</dcterms:modified>
</cp:coreProperties>
</file>